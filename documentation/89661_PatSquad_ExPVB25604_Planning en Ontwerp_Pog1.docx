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93266" w:rsidR="00453A11" w:rsidP="00453A11" w:rsidRDefault="008E5674" w14:paraId="4F275C6B" w14:textId="6E1C7F2F">
      <w:pPr>
        <w:pStyle w:val="Titel"/>
        <w:rPr>
          <w:lang w:val="en-US"/>
        </w:rPr>
      </w:pPr>
      <w:r w:rsidRPr="7B48F93E" w:rsidR="143D5D53">
        <w:rPr>
          <w:lang w:val="en-US"/>
        </w:rPr>
        <w:t xml:space="preserve"> </w:t>
      </w:r>
      <w:r w:rsidRPr="7B48F93E" w:rsidR="008E5674">
        <w:rPr>
          <w:lang w:val="en-US"/>
        </w:rPr>
        <w:t xml:space="preserve">Planning &amp; </w:t>
      </w:r>
      <w:r w:rsidRPr="7B48F93E" w:rsidR="008E5674">
        <w:rPr>
          <w:lang w:val="en-US"/>
        </w:rPr>
        <w:t>Ontwerp</w:t>
      </w:r>
    </w:p>
    <w:sdt>
      <w:sdtPr>
        <w:rPr>
          <w:lang w:val="en-US"/>
        </w:rPr>
        <w:alias w:val="Projectnaam"/>
        <w:tag w:val="Projectnaam"/>
        <w:id w:val="-914392091"/>
        <w:placeholder>
          <w:docPart w:val="8BA8B853B9AF4191B3E608CD03D4937C"/>
        </w:placeholder>
        <w:showingPlcHdr/>
        <w:text/>
      </w:sdtPr>
      <w:sdtEndPr>
        <w:rPr>
          <w:lang w:val="en-US"/>
        </w:rPr>
      </w:sdtEndPr>
      <w:sdtContent>
        <w:p w:rsidR="00C82853" w:rsidP="00C82853" w:rsidRDefault="00C82853" w14:paraId="34115574" w14:textId="77777777">
          <w:pPr>
            <w:rPr>
              <w:lang w:val="en-US"/>
            </w:rPr>
          </w:pPr>
          <w:r w:rsidRPr="00AD01ED">
            <w:rPr>
              <w:rStyle w:val="Tekstvantijdelijkeaanduiding"/>
              <w:lang w:val="en-US"/>
            </w:rPr>
            <w:t>Click or tap here to enter text.</w:t>
          </w:r>
        </w:p>
      </w:sdtContent>
    </w:sdt>
    <w:p w:rsidRPr="00453A11" w:rsidR="008A2B7E" w:rsidP="008A2B7E" w:rsidRDefault="008A2B7E" w14:paraId="18082227" w14:textId="77777777">
      <w:pPr>
        <w:rPr>
          <w:lang w:val="en-US"/>
        </w:rPr>
      </w:pPr>
    </w:p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Pr="00F83235" w:rsidR="00AE35A7" w:rsidTr="009877AD" w14:paraId="2F6C827F" w14:textId="77777777">
        <w:tc>
          <w:tcPr>
            <w:tcW w:w="1601" w:type="dxa"/>
          </w:tcPr>
          <w:p w:rsidRPr="00AE35A7" w:rsidR="00AE35A7" w:rsidP="00AE35A7" w:rsidRDefault="00AE35A7" w14:paraId="0B12F1EF" w14:textId="77777777">
            <w:pPr>
              <w:pStyle w:val="Geenafstand"/>
              <w:rPr>
                <w:lang w:val="en-US"/>
              </w:rPr>
            </w:pPr>
            <w:r w:rsidRPr="00AE35A7">
              <w:rPr>
                <w:lang w:val="en-US"/>
              </w:rPr>
              <w:t>Versienummer:</w:t>
            </w:r>
          </w:p>
        </w:tc>
        <w:bookmarkStart w:name="Versienummer" w:id="0"/>
        <w:tc>
          <w:tcPr>
            <w:tcW w:w="4536" w:type="dxa"/>
          </w:tcPr>
          <w:p w:rsidRPr="00AE35A7" w:rsidR="00AE35A7" w:rsidP="00AE35A7" w:rsidRDefault="0067567A" w14:paraId="70D82767" w14:textId="496CFEA4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86BD7D69A15B4761A0103071CBFFF6E7"/>
                </w:placeholder>
                <w:text/>
              </w:sdtPr>
              <w:sdtEndPr/>
              <w:sdtContent>
                <w:r w:rsidR="00717A9F">
                  <w:t>1</w:t>
                </w:r>
              </w:sdtContent>
            </w:sdt>
            <w:bookmarkEnd w:id="0"/>
          </w:p>
        </w:tc>
      </w:tr>
      <w:tr w:rsidRPr="00717A9F" w:rsidR="00AE35A7" w:rsidTr="009877AD" w14:paraId="496F014E" w14:textId="77777777">
        <w:tc>
          <w:tcPr>
            <w:tcW w:w="1601" w:type="dxa"/>
          </w:tcPr>
          <w:p w:rsidRPr="00AE35A7" w:rsidR="00AE35A7" w:rsidP="00AE35A7" w:rsidRDefault="00AE35A7" w14:paraId="70D70126" w14:textId="77777777">
            <w:pPr>
              <w:pStyle w:val="Geenafstand"/>
              <w:rPr>
                <w:lang w:val="en-US"/>
              </w:rPr>
            </w:pPr>
            <w:r w:rsidRPr="00AE35A7">
              <w:rPr>
                <w:lang w:val="en-US"/>
              </w:rPr>
              <w:t>Auteur(s):</w:t>
            </w:r>
          </w:p>
        </w:tc>
        <w:bookmarkStart w:name="Auteurs" w:id="1"/>
        <w:tc>
          <w:tcPr>
            <w:tcW w:w="4536" w:type="dxa"/>
          </w:tcPr>
          <w:p w:rsidRPr="00AE35A7" w:rsidR="00AE35A7" w:rsidP="00AE35A7" w:rsidRDefault="0067567A" w14:paraId="035405CB" w14:textId="3B222765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E4EF777107AE493FB3EAA03110B816F8"/>
                </w:placeholder>
                <w:text/>
              </w:sdtPr>
              <w:sdtEndPr/>
              <w:sdtContent>
                <w:r w:rsidR="00717A9F">
                  <w:t>PatSquad</w:t>
                </w:r>
              </w:sdtContent>
            </w:sdt>
            <w:bookmarkEnd w:id="1"/>
          </w:p>
        </w:tc>
      </w:tr>
      <w:tr w:rsidRPr="00717A9F" w:rsidR="00AE35A7" w:rsidTr="009877AD" w14:paraId="0F695B3F" w14:textId="77777777">
        <w:tc>
          <w:tcPr>
            <w:tcW w:w="1601" w:type="dxa"/>
          </w:tcPr>
          <w:p w:rsidRPr="00AE35A7" w:rsidR="00AE35A7" w:rsidP="00AE35A7" w:rsidRDefault="00AE35A7" w14:paraId="4291EEE5" w14:textId="77777777">
            <w:pPr>
              <w:pStyle w:val="Geenafstand"/>
              <w:rPr>
                <w:lang w:val="en-US"/>
              </w:rPr>
            </w:pPr>
            <w:r w:rsidRPr="00AE35A7">
              <w:rPr>
                <w:lang w:val="en-US"/>
              </w:rPr>
              <w:t>Datum:</w:t>
            </w:r>
          </w:p>
        </w:tc>
        <w:tc>
          <w:tcPr>
            <w:tcW w:w="4536" w:type="dxa"/>
          </w:tcPr>
          <w:p w:rsidRPr="000534B2" w:rsidR="00AE35A7" w:rsidP="00AE35A7" w:rsidRDefault="0067567A" w14:paraId="7386A4B3" w14:textId="4E27FC97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C47AE688DC794FF891F04A29D7A2821E"/>
                </w:placeholder>
                <w:text/>
              </w:sdtPr>
              <w:sdtEndPr/>
              <w:sdtContent>
                <w:r w:rsidR="00717A9F">
                  <w:t>14-5-2025</w:t>
                </w:r>
              </w:sdtContent>
            </w:sdt>
          </w:p>
        </w:tc>
      </w:tr>
    </w:tbl>
    <w:p w:rsidR="00AE35A7" w:rsidRDefault="00AE35A7" w14:paraId="57DE28DF" w14:textId="77777777">
      <w:pPr>
        <w:rPr>
          <w:lang w:val="en-US"/>
        </w:rPr>
      </w:pPr>
      <w:r>
        <w:rPr>
          <w:lang w:val="en-US"/>
        </w:rPr>
        <w:br w:type="page"/>
      </w:r>
    </w:p>
    <w:p w:rsidRPr="0093389B" w:rsidR="008A2B7E" w:rsidP="008A2B7E" w:rsidRDefault="008A2B7E" w14:paraId="00D2DA91" w14:textId="77777777">
      <w:pPr>
        <w:pStyle w:val="Kop1"/>
      </w:pPr>
      <w:bookmarkStart w:name="_Toc119336164" w:id="2"/>
      <w:r w:rsidRPr="0093389B">
        <w:t>Versiebeheer</w:t>
      </w:r>
      <w:bookmarkEnd w:id="2"/>
    </w:p>
    <w:p w:rsidRPr="0093389B" w:rsidR="008A2B7E" w:rsidP="008A2B7E" w:rsidRDefault="008A2B7E" w14:paraId="3417A134" w14:textId="77777777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820"/>
        <w:gridCol w:w="5481"/>
      </w:tblGrid>
      <w:tr w:rsidRPr="0093389B" w:rsidR="008A2B7E" w:rsidTr="005356E8" w14:paraId="62350CD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:rsidRPr="0093389B" w:rsidR="008A2B7E" w:rsidP="00AF55D5" w:rsidRDefault="008A2B7E" w14:paraId="09900809" w14:textId="77777777">
            <w:pPr>
              <w:pStyle w:val="Geenafstand"/>
            </w:pPr>
            <w:r w:rsidRPr="0093389B">
              <w:t>Datum</w:t>
            </w:r>
          </w:p>
        </w:tc>
        <w:tc>
          <w:tcPr>
            <w:tcW w:w="788" w:type="dxa"/>
          </w:tcPr>
          <w:p w:rsidRPr="0093389B" w:rsidR="008A2B7E" w:rsidP="00AF55D5" w:rsidRDefault="008A2B7E" w14:paraId="7590EC76" w14:textId="77777777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Versie</w:t>
            </w:r>
          </w:p>
        </w:tc>
        <w:tc>
          <w:tcPr>
            <w:tcW w:w="1820" w:type="dxa"/>
          </w:tcPr>
          <w:p w:rsidRPr="0093389B" w:rsidR="008A2B7E" w:rsidP="008A2B7E" w:rsidRDefault="003E1D29" w14:paraId="53CC7359" w14:textId="77777777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Wie</w:t>
            </w:r>
          </w:p>
        </w:tc>
        <w:tc>
          <w:tcPr>
            <w:tcW w:w="5481" w:type="dxa"/>
          </w:tcPr>
          <w:p w:rsidRPr="0093389B" w:rsidR="008A2B7E" w:rsidP="008A2B7E" w:rsidRDefault="003E1D29" w14:paraId="657204F5" w14:textId="77777777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Wijzigingen</w:t>
            </w:r>
          </w:p>
        </w:tc>
      </w:tr>
      <w:tr w:rsidRPr="0093389B" w:rsidR="008A2B7E" w:rsidTr="005356E8" w14:paraId="1D8E1EF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:rsidRPr="0093389B" w:rsidR="008A2B7E" w:rsidP="00AF55D5" w:rsidRDefault="00F83235" w14:paraId="283B364E" w14:textId="13D2FB01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2025</w:t>
            </w:r>
            <w:r w:rsidRPr="0093389B" w:rsidR="00B843E3">
              <w:rPr>
                <w:b w:val="0"/>
              </w:rPr>
              <w:t>-</w:t>
            </w:r>
            <w:r>
              <w:rPr>
                <w:b w:val="0"/>
              </w:rPr>
              <w:t>5</w:t>
            </w:r>
            <w:r w:rsidRPr="0093389B" w:rsidR="00B843E3">
              <w:rPr>
                <w:b w:val="0"/>
              </w:rPr>
              <w:t>-</w:t>
            </w:r>
            <w:r>
              <w:rPr>
                <w:b w:val="0"/>
              </w:rPr>
              <w:t>14</w:t>
            </w:r>
          </w:p>
        </w:tc>
        <w:tc>
          <w:tcPr>
            <w:tcW w:w="788" w:type="dxa"/>
          </w:tcPr>
          <w:p w:rsidRPr="0093389B" w:rsidR="008A2B7E" w:rsidP="00AF55D5" w:rsidRDefault="00F83235" w14:paraId="029F14C6" w14:textId="30D20ECB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820" w:type="dxa"/>
          </w:tcPr>
          <w:p w:rsidRPr="0093389B" w:rsidR="008A2B7E" w:rsidP="008A2B7E" w:rsidRDefault="00F83235" w14:paraId="2BEC9984" w14:textId="6971E04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Sven Metselaars</w:t>
            </w:r>
          </w:p>
        </w:tc>
        <w:tc>
          <w:tcPr>
            <w:tcW w:w="5481" w:type="dxa"/>
          </w:tcPr>
          <w:p w:rsidR="008A2B7E" w:rsidP="008A2B7E" w:rsidRDefault="00F83235" w14:paraId="3602CE8E" w14:textId="77777777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Planning</w:t>
            </w:r>
          </w:p>
          <w:p w:rsidR="00F83235" w:rsidP="008A2B7E" w:rsidRDefault="00F83235" w14:paraId="1090FB9D" w14:textId="27713F1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Ontwerp</w:t>
            </w:r>
          </w:p>
          <w:p w:rsidRPr="0093389B" w:rsidR="00F83235" w:rsidP="008A2B7E" w:rsidRDefault="00F83235" w14:paraId="2ECA2F87" w14:textId="4E6A170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onderbouwing</w:t>
            </w:r>
          </w:p>
        </w:tc>
      </w:tr>
      <w:tr w:rsidRPr="0093389B" w:rsidR="008A2B7E" w:rsidTr="005356E8" w14:paraId="51E0932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:rsidRPr="0093389B" w:rsidR="008A2B7E" w:rsidP="00AF55D5" w:rsidRDefault="008A2B7E" w14:paraId="7046CA29" w14:textId="77777777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:rsidRPr="0093389B" w:rsidR="008A2B7E" w:rsidP="00AF55D5" w:rsidRDefault="008A2B7E" w14:paraId="66C67E54" w14:textId="77777777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0" w:type="dxa"/>
          </w:tcPr>
          <w:p w:rsidRPr="0093389B" w:rsidR="008A2B7E" w:rsidP="008A2B7E" w:rsidRDefault="008A2B7E" w14:paraId="67E94B08" w14:textId="77777777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81" w:type="dxa"/>
          </w:tcPr>
          <w:p w:rsidRPr="0093389B" w:rsidR="008A2B7E" w:rsidP="008A2B7E" w:rsidRDefault="008A2B7E" w14:paraId="7BF06F08" w14:textId="77777777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3389B" w:rsidR="008A2B7E" w:rsidTr="005356E8" w14:paraId="0BE1DD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:rsidRPr="0093389B" w:rsidR="008A2B7E" w:rsidP="00AF55D5" w:rsidRDefault="008A2B7E" w14:paraId="2F79DB6B" w14:textId="77777777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:rsidRPr="0093389B" w:rsidR="008A2B7E" w:rsidP="00AF55D5" w:rsidRDefault="008A2B7E" w14:paraId="70E35DB4" w14:textId="77777777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0" w:type="dxa"/>
          </w:tcPr>
          <w:p w:rsidRPr="0093389B" w:rsidR="008A2B7E" w:rsidP="008A2B7E" w:rsidRDefault="008A2B7E" w14:paraId="5D8EA751" w14:textId="77777777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81" w:type="dxa"/>
          </w:tcPr>
          <w:p w:rsidRPr="0093389B" w:rsidR="008A2B7E" w:rsidP="008A2B7E" w:rsidRDefault="008A2B7E" w14:paraId="44B5C20A" w14:textId="77777777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93389B" w:rsidR="008A2B7E" w:rsidTr="005356E8" w14:paraId="797DEC0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:rsidRPr="0093389B" w:rsidR="008A2B7E" w:rsidP="00AF55D5" w:rsidRDefault="008A2B7E" w14:paraId="730A28A6" w14:textId="77777777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:rsidRPr="0093389B" w:rsidR="008A2B7E" w:rsidP="00AF55D5" w:rsidRDefault="008A2B7E" w14:paraId="67C66AAE" w14:textId="77777777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0" w:type="dxa"/>
          </w:tcPr>
          <w:p w:rsidRPr="0093389B" w:rsidR="008A2B7E" w:rsidP="008A2B7E" w:rsidRDefault="008A2B7E" w14:paraId="41F77126" w14:textId="77777777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81" w:type="dxa"/>
          </w:tcPr>
          <w:p w:rsidRPr="0093389B" w:rsidR="008A2B7E" w:rsidP="008A2B7E" w:rsidRDefault="008A2B7E" w14:paraId="4CBC93C6" w14:textId="77777777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Pr="0093389B" w:rsidR="008A2B7E" w:rsidP="008A2B7E" w:rsidRDefault="008A2B7E" w14:paraId="6ED45487" w14:textId="77777777">
      <w:pPr>
        <w:pStyle w:val="Geenafstand"/>
      </w:pPr>
    </w:p>
    <w:p w:rsidRPr="0093389B" w:rsidR="008A2B7E" w:rsidRDefault="008A2B7E" w14:paraId="62BBC1A4" w14:textId="77777777">
      <w:r w:rsidRPr="0093389B">
        <w:br w:type="page"/>
      </w:r>
    </w:p>
    <w:p w:rsidRPr="0093389B" w:rsidR="008A2B7E" w:rsidP="008A2B7E" w:rsidRDefault="008A2B7E" w14:paraId="5800A17E" w14:textId="77777777">
      <w:pPr>
        <w:pStyle w:val="Header1inhoudsopave"/>
      </w:pPr>
      <w:r w:rsidRPr="0093389B">
        <w:t>Inhoudsopgave</w:t>
      </w:r>
    </w:p>
    <w:p w:rsidRPr="0093389B" w:rsidR="008A2B7E" w:rsidP="008A2B7E" w:rsidRDefault="008A2B7E" w14:paraId="2B4054B6" w14:textId="77777777">
      <w:pPr>
        <w:pStyle w:val="Geenafstand"/>
      </w:pPr>
    </w:p>
    <w:p w:rsidR="00AB1B51" w:rsidRDefault="008A2B7E" w14:paraId="61F62EB4" w14:textId="1C58C004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r w:rsidRPr="0093389B">
        <w:fldChar w:fldCharType="begin"/>
      </w:r>
      <w:r w:rsidRPr="0093389B">
        <w:instrText xml:space="preserve"> TOC \o "1-</w:instrText>
      </w:r>
      <w:r w:rsidR="00F9081C">
        <w:instrText>3</w:instrText>
      </w:r>
      <w:r w:rsidRPr="0093389B">
        <w:instrText xml:space="preserve">" \h \z \u </w:instrText>
      </w:r>
      <w:r w:rsidRPr="0093389B">
        <w:fldChar w:fldCharType="separate"/>
      </w:r>
      <w:hyperlink w:history="1" w:anchor="_Toc119336164">
        <w:r w:rsidRPr="00381DE4" w:rsidR="00AB1B51">
          <w:rPr>
            <w:rStyle w:val="Hyperlink"/>
            <w:noProof/>
          </w:rPr>
          <w:t>Versiebeheer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_Toc119336164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2</w:t>
        </w:r>
        <w:r w:rsidR="00AB1B51">
          <w:rPr>
            <w:noProof/>
            <w:webHidden/>
          </w:rPr>
          <w:fldChar w:fldCharType="end"/>
        </w:r>
      </w:hyperlink>
    </w:p>
    <w:p w:rsidR="00AB1B51" w:rsidRDefault="00AB1B51" w14:paraId="3C6A96F1" w14:textId="435B0B73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history="1" w:anchor="_Toc119336165">
        <w:r w:rsidRPr="00381DE4">
          <w:rPr>
            <w:rStyle w:val="Hyperlink"/>
            <w:noProof/>
          </w:rPr>
          <w:t>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_Toc119336165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1B51" w:rsidRDefault="00AB1B51" w14:paraId="602D7670" w14:textId="05AB7A2F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history="1" w:anchor="_Toc119336166">
        <w:r w:rsidRPr="00381DE4">
          <w:rPr>
            <w:rStyle w:val="Hyperlink"/>
            <w:noProof/>
          </w:rPr>
          <w:t>Ontwerp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_Toc119336166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1B51" w:rsidRDefault="00AB1B51" w14:paraId="4B258D30" w14:textId="4342FBCB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history="1" w:anchor="_Toc119336167">
        <w:r w:rsidRPr="00381DE4">
          <w:rPr>
            <w:rStyle w:val="Hyperlink"/>
            <w:noProof/>
          </w:rPr>
          <w:t>Akkoord opdrachtgever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_Toc119336167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Pr="0093389B" w:rsidR="008A2B7E" w:rsidP="0015692D" w:rsidRDefault="008A2B7E" w14:paraId="0C4802E7" w14:textId="7AA656DB">
      <w:pPr>
        <w:pStyle w:val="Geenafstand"/>
      </w:pPr>
      <w:r w:rsidRPr="0093389B">
        <w:fldChar w:fldCharType="end"/>
      </w:r>
    </w:p>
    <w:p w:rsidRPr="0093389B" w:rsidR="008A2B7E" w:rsidP="0015692D" w:rsidRDefault="008A2B7E" w14:paraId="41A40181" w14:textId="77777777">
      <w:pPr>
        <w:pStyle w:val="Geenafstand"/>
      </w:pPr>
      <w:r w:rsidRPr="0093389B">
        <w:br w:type="page"/>
      </w:r>
    </w:p>
    <w:p w:rsidR="00C76729" w:rsidP="00340FF3" w:rsidRDefault="006D0CA4" w14:paraId="7FC67F31" w14:textId="429324A6">
      <w:pPr>
        <w:pStyle w:val="Kop1"/>
      </w:pPr>
      <w:bookmarkStart w:name="_Toc119336165" w:id="3"/>
      <w:r>
        <w:t>Planning</w:t>
      </w:r>
      <w:bookmarkEnd w:id="3"/>
      <w:r w:rsidRPr="00F83235" w:rsidR="00F83235">
        <w:rPr>
          <w:noProof/>
        </w:rPr>
        <w:drawing>
          <wp:anchor distT="0" distB="0" distL="114300" distR="114300" simplePos="0" relativeHeight="251657216" behindDoc="1" locked="0" layoutInCell="1" allowOverlap="1" wp14:anchorId="0EF616F2" wp14:editId="15355E4E">
            <wp:simplePos x="0" y="0"/>
            <wp:positionH relativeFrom="page">
              <wp:posOffset>9525</wp:posOffset>
            </wp:positionH>
            <wp:positionV relativeFrom="paragraph">
              <wp:posOffset>791845</wp:posOffset>
            </wp:positionV>
            <wp:extent cx="7537450" cy="3705225"/>
            <wp:effectExtent l="0" t="0" r="6350" b="9525"/>
            <wp:wrapTight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ight>
            <wp:docPr id="1129039356" name="Afbeelding 3" descr="Afbeelding met tekst, schermopname, nummer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39356" name="Afbeelding 3" descr="Afbeelding met tekst, schermopname, nummer, diagram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729">
        <w:br w:type="page"/>
      </w:r>
    </w:p>
    <w:p w:rsidR="00C76729" w:rsidRDefault="00C76729" w14:paraId="41E46A0C" w14:textId="77777777"/>
    <w:p w:rsidR="008E5674" w:rsidP="008E5674" w:rsidRDefault="008E5674" w14:paraId="4AF1E599" w14:textId="77777777">
      <w:pPr>
        <w:pStyle w:val="Kop1"/>
      </w:pPr>
      <w:bookmarkStart w:name="_Toc119336166" w:id="4"/>
      <w:r w:rsidRPr="008E5674">
        <w:t>Ontwerp</w:t>
      </w:r>
      <w:bookmarkEnd w:id="4"/>
    </w:p>
    <w:p w:rsidRPr="00340FF3" w:rsidR="00340FF3" w:rsidP="00340FF3" w:rsidRDefault="00340FF3" w14:paraId="2481603E" w14:textId="77777777"/>
    <w:p w:rsidRPr="008E5674" w:rsidR="008E5674" w:rsidP="008E5674" w:rsidRDefault="00C76729" w14:paraId="7EB06254" w14:textId="1EEBB04D">
      <w:pPr>
        <w:rPr>
          <w:i/>
        </w:rPr>
      </w:pPr>
      <w:r>
        <w:rPr>
          <w:i/>
          <w:noProof/>
        </w:rPr>
        <w:drawing>
          <wp:inline distT="0" distB="0" distL="0" distR="0" wp14:anchorId="2474C2A6" wp14:editId="1976EC7D">
            <wp:extent cx="5743575" cy="3228975"/>
            <wp:effectExtent l="0" t="0" r="9525" b="9525"/>
            <wp:docPr id="58499798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10D2B7A8" wp14:editId="208A7E14">
            <wp:extent cx="5762625" cy="3228975"/>
            <wp:effectExtent l="0" t="0" r="9525" b="9525"/>
            <wp:docPr id="1354002714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51" w:rsidP="00AB1B51" w:rsidRDefault="00C76729" w14:paraId="54A46DDB" w14:textId="3A9D81E5">
      <w:pPr>
        <w:rPr>
          <w:i/>
        </w:rPr>
      </w:pPr>
      <w:r>
        <w:rPr>
          <w:i/>
          <w:noProof/>
        </w:rPr>
        <w:drawing>
          <wp:inline distT="0" distB="0" distL="0" distR="0" wp14:anchorId="5ADF1402" wp14:editId="21E2EBA5">
            <wp:extent cx="5743575" cy="3228975"/>
            <wp:effectExtent l="0" t="0" r="9525" b="9525"/>
            <wp:docPr id="1531736719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29" w:rsidP="00AB1B51" w:rsidRDefault="00C76729" w14:paraId="576C0A1E" w14:textId="77777777">
      <w:pPr>
        <w:pStyle w:val="Kop1"/>
      </w:pPr>
      <w:r>
        <w:rPr>
          <w:i/>
          <w:noProof/>
        </w:rPr>
        <w:drawing>
          <wp:inline distT="0" distB="0" distL="0" distR="0" wp14:anchorId="126AEF1B" wp14:editId="3764677D">
            <wp:extent cx="5743575" cy="3228975"/>
            <wp:effectExtent l="0" t="0" r="9525" b="9525"/>
            <wp:docPr id="1110373136" name="Afbeelding 5" descr="Afbeelding met tekst, schermopname, Multimediasoftware, groe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73136" name="Afbeelding 5" descr="Afbeelding met tekst, schermopname, Multimediasoftware, groen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76729" w:rsidR="00C76729" w:rsidP="00C76729" w:rsidRDefault="00C76729" w14:paraId="1D476D55" w14:textId="38C6A2E8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B1B51" w:rsidP="00AB1B51" w:rsidRDefault="00AB1B51" w14:paraId="7C220727" w14:textId="66CD04A1">
      <w:pPr>
        <w:pStyle w:val="Kop1"/>
        <w:rPr>
          <w:i/>
        </w:rPr>
      </w:pPr>
      <w:r>
        <w:t>Onderbouwing</w:t>
      </w:r>
    </w:p>
    <w:p w:rsidRPr="0067567A" w:rsidR="0067567A" w:rsidP="0067567A" w:rsidRDefault="0067567A" w14:paraId="7BB36C96" w14:textId="77777777">
      <w:pPr>
        <w:rPr>
          <w:b/>
          <w:bCs/>
        </w:rPr>
      </w:pPr>
      <w:r w:rsidRPr="0067567A">
        <w:rPr>
          <w:b/>
          <w:bCs/>
        </w:rPr>
        <w:t>Gebruikerswensen en -eisen</w:t>
      </w:r>
    </w:p>
    <w:p w:rsidRPr="0067567A" w:rsidR="0067567A" w:rsidP="0067567A" w:rsidRDefault="0067567A" w14:paraId="2D59A10B" w14:textId="77777777">
      <w:pPr>
        <w:numPr>
          <w:ilvl w:val="0"/>
          <w:numId w:val="3"/>
        </w:numPr>
      </w:pPr>
      <w:r w:rsidRPr="0067567A">
        <w:rPr>
          <w:b/>
          <w:bCs/>
        </w:rPr>
        <w:t>Leuk en verslavend spelmechanisme:</w:t>
      </w:r>
      <w:r w:rsidRPr="0067567A">
        <w:t xml:space="preserve"> We hebben gekozen voor een </w:t>
      </w:r>
      <w:r w:rsidRPr="0067567A">
        <w:rPr>
          <w:b/>
          <w:bCs/>
        </w:rPr>
        <w:t>turn-based systeem</w:t>
      </w:r>
      <w:r w:rsidRPr="0067567A">
        <w:t>, zodat spelers rustig en strategisch kunnen spelen. De creature collector zorgt voor een gevoel van progressie en beloning.</w:t>
      </w:r>
    </w:p>
    <w:p w:rsidRPr="0067567A" w:rsidR="0067567A" w:rsidP="0067567A" w:rsidRDefault="0067567A" w14:paraId="6283E1DC" w14:textId="77777777">
      <w:pPr>
        <w:numPr>
          <w:ilvl w:val="0"/>
          <w:numId w:val="3"/>
        </w:numPr>
      </w:pPr>
      <w:r w:rsidRPr="0067567A">
        <w:rPr>
          <w:b/>
          <w:bCs/>
        </w:rPr>
        <w:t>Fysieke en digitale integratie:</w:t>
      </w:r>
      <w:r w:rsidRPr="0067567A">
        <w:t xml:space="preserve"> Met </w:t>
      </w:r>
      <w:r w:rsidRPr="0067567A">
        <w:rPr>
          <w:b/>
          <w:bCs/>
        </w:rPr>
        <w:t>toys-to-life</w:t>
      </w:r>
      <w:r w:rsidRPr="0067567A">
        <w:t xml:space="preserve"> combineren we fysiek speelgoed met digitale gameplay, wat kinderen en verzamelaars aanspreekt.</w:t>
      </w:r>
    </w:p>
    <w:p w:rsidRPr="0067567A" w:rsidR="0067567A" w:rsidP="0067567A" w:rsidRDefault="0067567A" w14:paraId="787C9DF8" w14:textId="77777777">
      <w:pPr>
        <w:numPr>
          <w:ilvl w:val="0"/>
          <w:numId w:val="3"/>
        </w:numPr>
      </w:pPr>
      <w:r w:rsidRPr="0067567A">
        <w:rPr>
          <w:b/>
          <w:bCs/>
        </w:rPr>
        <w:t>Toegankelijkheid en gebruiksvriendelijkheid:</w:t>
      </w:r>
      <w:r w:rsidRPr="0067567A">
        <w:t xml:space="preserve"> De interface wordt eenvoudig en duidelijk ontworpen zodat ook jongere spelers (bijv. 8+) ermee overweg kunnen.</w:t>
      </w:r>
    </w:p>
    <w:p w:rsidRPr="0067567A" w:rsidR="0067567A" w:rsidP="0067567A" w:rsidRDefault="0067567A" w14:paraId="5FC52642" w14:textId="77777777">
      <w:pPr>
        <w:rPr>
          <w:b/>
          <w:bCs/>
        </w:rPr>
      </w:pPr>
      <w:r w:rsidRPr="0067567A">
        <w:rPr>
          <w:b/>
          <w:bCs/>
        </w:rPr>
        <w:t>2. Ethiek</w:t>
      </w:r>
    </w:p>
    <w:p w:rsidRPr="0067567A" w:rsidR="0067567A" w:rsidP="0067567A" w:rsidRDefault="0067567A" w14:paraId="295992DC" w14:textId="77777777">
      <w:pPr>
        <w:numPr>
          <w:ilvl w:val="0"/>
          <w:numId w:val="4"/>
        </w:numPr>
      </w:pPr>
      <w:r w:rsidRPr="0067567A">
        <w:rPr>
          <w:b/>
          <w:bCs/>
        </w:rPr>
        <w:t>Verantwoord omgaan met kinderen als doelgroep:</w:t>
      </w:r>
      <w:r w:rsidRPr="0067567A">
        <w:t xml:space="preserve"> Omdat het spel gericht is op een jonge doelgroep, letten we op </w:t>
      </w:r>
      <w:r w:rsidRPr="0067567A">
        <w:rPr>
          <w:b/>
          <w:bCs/>
        </w:rPr>
        <w:t>verslavingsgevoeligheid</w:t>
      </w:r>
      <w:r w:rsidRPr="0067567A">
        <w:t xml:space="preserve">, </w:t>
      </w:r>
      <w:r w:rsidRPr="0067567A">
        <w:rPr>
          <w:b/>
          <w:bCs/>
        </w:rPr>
        <w:t>in-app aankopen</w:t>
      </w:r>
      <w:r w:rsidRPr="0067567A">
        <w:t xml:space="preserve"> en </w:t>
      </w:r>
      <w:r w:rsidRPr="0067567A">
        <w:rPr>
          <w:b/>
          <w:bCs/>
        </w:rPr>
        <w:t>reclamevrijheid</w:t>
      </w:r>
      <w:r w:rsidRPr="0067567A">
        <w:t>.</w:t>
      </w:r>
    </w:p>
    <w:p w:rsidRPr="0067567A" w:rsidR="0067567A" w:rsidP="0067567A" w:rsidRDefault="0067567A" w14:paraId="4D2682B1" w14:textId="77777777">
      <w:pPr>
        <w:numPr>
          <w:ilvl w:val="0"/>
          <w:numId w:val="4"/>
        </w:numPr>
      </w:pPr>
      <w:r w:rsidRPr="0067567A">
        <w:rPr>
          <w:b/>
          <w:bCs/>
        </w:rPr>
        <w:t>Inclusiviteit:</w:t>
      </w:r>
      <w:r w:rsidRPr="0067567A">
        <w:t xml:space="preserve"> Creatures en karakters zijn divers vormgegeven, zonder stereotypen, zodat elke speler zich welkom voelt.</w:t>
      </w:r>
    </w:p>
    <w:p w:rsidRPr="0067567A" w:rsidR="0067567A" w:rsidP="0067567A" w:rsidRDefault="0067567A" w14:paraId="5970B1D1" w14:textId="77777777">
      <w:pPr>
        <w:rPr>
          <w:b/>
          <w:bCs/>
        </w:rPr>
      </w:pPr>
      <w:r w:rsidRPr="0067567A">
        <w:rPr>
          <w:b/>
          <w:bCs/>
        </w:rPr>
        <w:t>3. Privacy en AVG</w:t>
      </w:r>
    </w:p>
    <w:p w:rsidRPr="0067567A" w:rsidR="0067567A" w:rsidP="0067567A" w:rsidRDefault="0067567A" w14:paraId="53627FE2" w14:textId="77777777">
      <w:pPr>
        <w:numPr>
          <w:ilvl w:val="0"/>
          <w:numId w:val="5"/>
        </w:numPr>
      </w:pPr>
      <w:r w:rsidRPr="0067567A">
        <w:rPr>
          <w:b/>
          <w:bCs/>
        </w:rPr>
        <w:t>Gegevensminimalisatie:</w:t>
      </w:r>
      <w:r w:rsidRPr="0067567A">
        <w:t xml:space="preserve"> We verzamelen alleen de noodzakelijke gegevens (zoals gebruikersnaam, voortgang en optioneel ouderlijk e-mailadres) en </w:t>
      </w:r>
      <w:r w:rsidRPr="0067567A">
        <w:rPr>
          <w:b/>
          <w:bCs/>
        </w:rPr>
        <w:t>geen gevoelige persoonsgegevens</w:t>
      </w:r>
      <w:r w:rsidRPr="0067567A">
        <w:t xml:space="preserve"> van kinderen.</w:t>
      </w:r>
    </w:p>
    <w:p w:rsidRPr="0067567A" w:rsidR="0067567A" w:rsidP="0067567A" w:rsidRDefault="0067567A" w14:paraId="04D0DC98" w14:textId="77777777">
      <w:pPr>
        <w:numPr>
          <w:ilvl w:val="0"/>
          <w:numId w:val="5"/>
        </w:numPr>
      </w:pPr>
      <w:r w:rsidRPr="0067567A">
        <w:rPr>
          <w:b/>
          <w:bCs/>
        </w:rPr>
        <w:t>Toestemming en ouderlijke controle:</w:t>
      </w:r>
      <w:r w:rsidRPr="0067567A">
        <w:t xml:space="preserve"> Bij gebruikers onder de 16 zorgen we dat er </w:t>
      </w:r>
      <w:r w:rsidRPr="0067567A">
        <w:rPr>
          <w:b/>
          <w:bCs/>
        </w:rPr>
        <w:t>ouderlijke toestemming</w:t>
      </w:r>
      <w:r w:rsidRPr="0067567A">
        <w:t xml:space="preserve"> wordt gevraagd zoals verplicht onder de AVG.</w:t>
      </w:r>
    </w:p>
    <w:p w:rsidRPr="0067567A" w:rsidR="0067567A" w:rsidP="0067567A" w:rsidRDefault="0067567A" w14:paraId="5BAB5E60" w14:textId="77777777">
      <w:pPr>
        <w:numPr>
          <w:ilvl w:val="0"/>
          <w:numId w:val="5"/>
        </w:numPr>
      </w:pPr>
      <w:r w:rsidRPr="0067567A">
        <w:rPr>
          <w:b/>
          <w:bCs/>
        </w:rPr>
        <w:t>Transparantie:</w:t>
      </w:r>
      <w:r w:rsidRPr="0067567A">
        <w:t xml:space="preserve"> Er komt een duidelijke en begrijpelijke </w:t>
      </w:r>
      <w:r w:rsidRPr="0067567A">
        <w:rPr>
          <w:b/>
          <w:bCs/>
        </w:rPr>
        <w:t>privacyverklaring</w:t>
      </w:r>
      <w:r w:rsidRPr="0067567A">
        <w:t xml:space="preserve"> en we informeren gebruikers over wat we met hun gegevens doen.</w:t>
      </w:r>
    </w:p>
    <w:p w:rsidRPr="0067567A" w:rsidR="0067567A" w:rsidP="0067567A" w:rsidRDefault="0067567A" w14:paraId="58507AB1" w14:textId="77777777">
      <w:pPr>
        <w:numPr>
          <w:ilvl w:val="0"/>
          <w:numId w:val="5"/>
        </w:numPr>
      </w:pPr>
      <w:r w:rsidRPr="0067567A">
        <w:rPr>
          <w:b/>
          <w:bCs/>
        </w:rPr>
        <w:t>Recht op inzage/verwijdering:</w:t>
      </w:r>
      <w:r w:rsidRPr="0067567A">
        <w:t xml:space="preserve"> Spelers (of hun ouders) kunnen op elk moment hun gegevens inzien of laten verwijderen.</w:t>
      </w:r>
    </w:p>
    <w:p w:rsidRPr="0067567A" w:rsidR="0067567A" w:rsidP="0067567A" w:rsidRDefault="0067567A" w14:paraId="227FAEC5" w14:textId="77777777">
      <w:pPr>
        <w:rPr>
          <w:b/>
          <w:bCs/>
        </w:rPr>
      </w:pPr>
      <w:r w:rsidRPr="0067567A">
        <w:rPr>
          <w:b/>
          <w:bCs/>
        </w:rPr>
        <w:t>4. Security</w:t>
      </w:r>
    </w:p>
    <w:p w:rsidRPr="0067567A" w:rsidR="0067567A" w:rsidP="0067567A" w:rsidRDefault="0067567A" w14:paraId="17608693" w14:textId="77777777">
      <w:pPr>
        <w:numPr>
          <w:ilvl w:val="0"/>
          <w:numId w:val="6"/>
        </w:numPr>
      </w:pPr>
      <w:r w:rsidRPr="0067567A">
        <w:rPr>
          <w:b/>
          <w:bCs/>
        </w:rPr>
        <w:t>Versleutelde communicatie:</w:t>
      </w:r>
      <w:r w:rsidRPr="0067567A">
        <w:t xml:space="preserve"> Alle gegevensuitwisseling tussen het speelgoed en het spel (via bluetooth/NFC/etc.) en online opslag gebeurt via </w:t>
      </w:r>
      <w:r w:rsidRPr="0067567A">
        <w:rPr>
          <w:b/>
          <w:bCs/>
        </w:rPr>
        <w:t>beveiligde verbindingen (HTTPS/SSL)</w:t>
      </w:r>
      <w:r w:rsidRPr="0067567A">
        <w:t>.</w:t>
      </w:r>
    </w:p>
    <w:p w:rsidRPr="0067567A" w:rsidR="0067567A" w:rsidP="0067567A" w:rsidRDefault="0067567A" w14:paraId="6D17620F" w14:textId="77777777">
      <w:pPr>
        <w:numPr>
          <w:ilvl w:val="0"/>
          <w:numId w:val="6"/>
        </w:numPr>
      </w:pPr>
      <w:r w:rsidRPr="0067567A">
        <w:rPr>
          <w:b/>
          <w:bCs/>
        </w:rPr>
        <w:t>Authenticatie en autorisatie:</w:t>
      </w:r>
      <w:r w:rsidRPr="0067567A">
        <w:t xml:space="preserve"> Alleen geverifieerde accounts kunnen toegang krijgen tot bepaalde spelonderdelen, om misbruik en datalekken te voorkomen.</w:t>
      </w:r>
    </w:p>
    <w:p w:rsidRPr="0067567A" w:rsidR="0067567A" w:rsidP="0067567A" w:rsidRDefault="0067567A" w14:paraId="3519BD2E" w14:textId="77777777">
      <w:pPr>
        <w:numPr>
          <w:ilvl w:val="0"/>
          <w:numId w:val="6"/>
        </w:numPr>
      </w:pPr>
      <w:r w:rsidRPr="0067567A">
        <w:rPr>
          <w:b/>
          <w:bCs/>
        </w:rPr>
        <w:t>Updates en patches:</w:t>
      </w:r>
      <w:r w:rsidRPr="0067567A">
        <w:t xml:space="preserve"> We voorzien regelmatige beveiligingsupdates voor zowel de software als eventueel bijbehorende apps.</w:t>
      </w:r>
    </w:p>
    <w:p w:rsidRPr="0067567A" w:rsidR="00583F1D" w:rsidP="00583F1D" w:rsidRDefault="00583F1D" w14:paraId="28A7B34D" w14:textId="4D5CC9B8">
      <w:r w:rsidRPr="0067567A">
        <w:br w:type="page"/>
      </w:r>
    </w:p>
    <w:p w:rsidRPr="0093389B" w:rsidR="0015692D" w:rsidP="00DC10FC" w:rsidRDefault="006D0CA4" w14:paraId="44965083" w14:textId="77777777">
      <w:pPr>
        <w:pStyle w:val="Kop1"/>
      </w:pPr>
      <w:bookmarkStart w:name="_Toc119336167" w:id="5"/>
      <w:r>
        <w:t>A</w:t>
      </w:r>
      <w:r w:rsidRPr="0093389B" w:rsidR="00DC10FC">
        <w:t>kkoord opdrachtgever</w:t>
      </w:r>
      <w:bookmarkEnd w:id="5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Pr="0093389B" w:rsidR="00DC10FC" w:rsidTr="006D0CA4" w14:paraId="745DDA7D" w14:textId="77777777">
        <w:trPr>
          <w:trHeight w:val="567"/>
        </w:trPr>
        <w:tc>
          <w:tcPr>
            <w:tcW w:w="1468" w:type="dxa"/>
          </w:tcPr>
          <w:p w:rsidRPr="0093389B" w:rsidR="00DC10FC" w:rsidP="00B11207" w:rsidRDefault="00DC10FC" w14:paraId="559B8CA0" w14:textId="77777777">
            <w:pPr>
              <w:pStyle w:val="Geenafstand"/>
            </w:pPr>
            <w:r w:rsidRPr="0093389B">
              <w:t>Naam</w:t>
            </w:r>
          </w:p>
        </w:tc>
        <w:tc>
          <w:tcPr>
            <w:tcW w:w="7594" w:type="dxa"/>
          </w:tcPr>
          <w:p w:rsidRPr="0093389B" w:rsidR="00DC10FC" w:rsidP="00DC10FC" w:rsidRDefault="00DC10FC" w14:paraId="4B6ECA90" w14:textId="77777777">
            <w:pPr>
              <w:pStyle w:val="Geenafstand"/>
            </w:pPr>
          </w:p>
        </w:tc>
      </w:tr>
      <w:tr w:rsidRPr="0093389B" w:rsidR="00DC10FC" w:rsidTr="006D0CA4" w14:paraId="11E90059" w14:textId="77777777">
        <w:trPr>
          <w:trHeight w:val="567"/>
        </w:trPr>
        <w:tc>
          <w:tcPr>
            <w:tcW w:w="1468" w:type="dxa"/>
          </w:tcPr>
          <w:p w:rsidRPr="0093389B" w:rsidR="00DC10FC" w:rsidP="00B11207" w:rsidRDefault="00DC10FC" w14:paraId="4F93E7FE" w14:textId="77777777">
            <w:pPr>
              <w:pStyle w:val="Geenafstand"/>
            </w:pPr>
            <w:r w:rsidRPr="0093389B">
              <w:t>Datum</w:t>
            </w:r>
          </w:p>
        </w:tc>
        <w:tc>
          <w:tcPr>
            <w:tcW w:w="7594" w:type="dxa"/>
          </w:tcPr>
          <w:p w:rsidRPr="0093389B" w:rsidR="00DC10FC" w:rsidP="00DC10FC" w:rsidRDefault="00DC10FC" w14:paraId="7837DB67" w14:textId="77777777">
            <w:pPr>
              <w:pStyle w:val="Geenafstand"/>
            </w:pPr>
          </w:p>
        </w:tc>
      </w:tr>
      <w:tr w:rsidRPr="0093389B" w:rsidR="00DC10FC" w:rsidTr="006D0CA4" w14:paraId="301B7527" w14:textId="77777777">
        <w:trPr>
          <w:trHeight w:val="1701"/>
        </w:trPr>
        <w:tc>
          <w:tcPr>
            <w:tcW w:w="1468" w:type="dxa"/>
          </w:tcPr>
          <w:p w:rsidRPr="0093389B" w:rsidR="00DC10FC" w:rsidP="00B11207" w:rsidRDefault="00DC10FC" w14:paraId="32BF089C" w14:textId="77777777">
            <w:pPr>
              <w:pStyle w:val="Geenafstand"/>
            </w:pPr>
            <w:r w:rsidRPr="0093389B">
              <w:t>Handtekening</w:t>
            </w:r>
          </w:p>
        </w:tc>
        <w:tc>
          <w:tcPr>
            <w:tcW w:w="7594" w:type="dxa"/>
          </w:tcPr>
          <w:p w:rsidRPr="0093389B" w:rsidR="00DC10FC" w:rsidP="00DC10FC" w:rsidRDefault="00DC10FC" w14:paraId="65BA1DF0" w14:textId="77777777">
            <w:pPr>
              <w:pStyle w:val="Geenafstand"/>
            </w:pPr>
          </w:p>
        </w:tc>
      </w:tr>
    </w:tbl>
    <w:p w:rsidR="00CA7080" w:rsidP="006D0CA4" w:rsidRDefault="00CA7080" w14:paraId="286A2167" w14:textId="77777777">
      <w:pPr>
        <w:pStyle w:val="Geenafstand"/>
      </w:pPr>
    </w:p>
    <w:sectPr w:rsidR="00CA7080" w:rsidSect="002353E5">
      <w:headerReference w:type="default" r:id="rId16"/>
      <w:footerReference w:type="even" r:id="rId17"/>
      <w:footerReference w:type="default" r:id="rId18"/>
      <w:footerReference w:type="first" r:id="rId19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C6CF6" w:rsidP="008A2B7E" w:rsidRDefault="006C6CF6" w14:paraId="13AE3191" w14:textId="77777777">
      <w:pPr>
        <w:spacing w:after="0" w:line="240" w:lineRule="auto"/>
      </w:pPr>
      <w:r>
        <w:separator/>
      </w:r>
    </w:p>
  </w:endnote>
  <w:endnote w:type="continuationSeparator" w:id="0">
    <w:p w:rsidR="006C6CF6" w:rsidP="008A2B7E" w:rsidRDefault="006C6CF6" w14:paraId="2EE0041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Pr="004E1BED" w:rsidR="005E6BC4" w:rsidP="005E6BC4" w:rsidRDefault="00CD76EA" w14:paraId="26AE81D2" w14:textId="77777777">
    <w:pPr>
      <w:pStyle w:val="Voettekst"/>
      <w:tabs>
        <w:tab w:val="clear" w:pos="4536"/>
      </w:tabs>
      <w:rPr>
        <w:lang w:val="en-GB"/>
      </w:rPr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E309FA4" wp14:editId="1A691718">
              <wp:simplePos x="0" y="0"/>
              <wp:positionH relativeFrom="page">
                <wp:align>right</wp:align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CD76EA" w:rsidR="00CD76EA" w:rsidP="00CD76EA" w:rsidRDefault="00CD76EA" w14:paraId="197DE128" w14:textId="77777777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\h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733C1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7E6F3027">
            <v:shapetype id="_x0000_t202" coordsize="21600,21600" o:spt="202" path="m,l,21600r21600,l21600,xe" w14:anchorId="2E309FA4">
              <v:stroke joinstyle="miter"/>
              <v:path gradientshapeok="t" o:connecttype="rect"/>
            </v:shapetype>
            <v:shape id="Text Box 7" style="position:absolute;margin-left:78.6pt;margin-top:-26.8pt;width:129.8pt;height:19.2pt;rotation:-90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">
              <v:textbox>
                <w:txbxContent>
                  <w:p w:rsidRPr="00CD76EA" w:rsidR="00CD76EA" w:rsidP="00CD76EA" w:rsidRDefault="00CD76EA" w14:paraId="2BA2B372" w14:textId="77777777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\h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733C1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E6BC4">
          <w:fldChar w:fldCharType="begin"/>
        </w:r>
        <w:r w:rsidRPr="0093389B" w:rsidR="005E6BC4">
          <w:rPr>
            <w:lang w:val="en-US"/>
          </w:rPr>
          <w:instrText xml:space="preserve"> PAGE   \* MERGEFORMAT </w:instrText>
        </w:r>
        <w:r w:rsidR="005E6BC4">
          <w:fldChar w:fldCharType="separate"/>
        </w:r>
        <w:r w:rsidRPr="004E1BED" w:rsidR="005E6BC4">
          <w:rPr>
            <w:lang w:val="en-GB"/>
          </w:rPr>
          <w:t>2</w:t>
        </w:r>
        <w:r w:rsidR="005E6BC4">
          <w:rPr>
            <w:noProof/>
          </w:rPr>
          <w:fldChar w:fldCharType="end"/>
        </w:r>
      </w:sdtContent>
    </w:sdt>
    <w:r w:rsidRPr="004E1BED" w:rsidR="005E6BC4">
      <w:rPr>
        <w:noProof/>
        <w:lang w:val="en-GB"/>
      </w:rPr>
      <w:tab/>
    </w:r>
    <w:r w:rsidRPr="004E1BED" w:rsidR="00852F4C">
      <w:rPr>
        <w:noProof/>
        <w:lang w:val="en-GB"/>
      </w:rPr>
      <w:t xml:space="preserve">Projectplan </w:t>
    </w:r>
    <w:r w:rsidRPr="0093389B" w:rsidR="005E6BC4">
      <w:rPr>
        <w:lang w:val="en-US"/>
      </w:rPr>
      <w:t>(</w:t>
    </w:r>
    <w:r w:rsidR="005E6BC4">
      <w:fldChar w:fldCharType="begin"/>
    </w:r>
    <w:r w:rsidRPr="0093389B" w:rsidR="005E6BC4">
      <w:rPr>
        <w:lang w:val="en-US"/>
      </w:rPr>
      <w:instrText xml:space="preserve"> REF Versienummer \h </w:instrText>
    </w:r>
    <w:r w:rsidR="005E6BC4">
      <w:fldChar w:fldCharType="separate"/>
    </w:r>
    <w:sdt>
      <w:sdtPr>
        <w:alias w:val="Versienummer"/>
        <w:tag w:val="Version"/>
        <w:id w:val="240296477"/>
        <w:placeholder>
          <w:docPart w:val="DE20BF6DEF6E4E89B1B89DE18473126E"/>
        </w:placeholder>
        <w:showingPlcHdr/>
        <w:text/>
      </w:sdtPr>
      <w:sdtEndPr/>
      <w:sdtContent>
        <w:r w:rsidRPr="00AE35A7" w:rsidR="00733C1A">
          <w:rPr>
            <w:rStyle w:val="Tekstvantijdelijkeaanduiding"/>
            <w:lang w:val="en-US"/>
          </w:rPr>
          <w:t>Click or tap here to enter text.</w:t>
        </w:r>
      </w:sdtContent>
    </w:sdt>
    <w:r w:rsidR="005E6BC4">
      <w:fldChar w:fldCharType="end"/>
    </w:r>
    <w:r w:rsidRPr="00DC2182" w:rsidR="005E6BC4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4D30C2" w:rsidR="008A2B7E" w:rsidP="004D30C2" w:rsidRDefault="0067567A" w14:paraId="00A3900B" w14:textId="77777777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EndPr/>
      <w:sdtContent>
        <w:r w:rsidR="004D30C2">
          <w:rPr>
            <w:sz w:val="16"/>
            <w:szCs w:val="16"/>
          </w:rPr>
          <w:t>© Stichting Praktijkleren</w:t>
        </w:r>
        <w:r w:rsidR="004D30C2">
          <w:rPr>
            <w:sz w:val="16"/>
            <w:szCs w:val="16"/>
          </w:rPr>
          <w:tab/>
        </w:r>
        <w:r w:rsidR="004D30C2">
          <w:rPr>
            <w:sz w:val="16"/>
            <w:szCs w:val="16"/>
          </w:rPr>
          <w:t>Projectplan</w:t>
        </w:r>
        <w:r w:rsidR="004D30C2">
          <w:rPr>
            <w:sz w:val="16"/>
            <w:szCs w:val="16"/>
          </w:rPr>
          <w:tab/>
        </w:r>
        <w:r w:rsidR="004D30C2">
          <w:rPr>
            <w:sz w:val="16"/>
            <w:szCs w:val="16"/>
          </w:rPr>
          <w:tab/>
        </w:r>
        <w:r w:rsidR="004D30C2">
          <w:rPr>
            <w:sz w:val="16"/>
            <w:szCs w:val="16"/>
          </w:rPr>
          <w:t>AMO_AO16</w:t>
        </w:r>
        <w:r w:rsidR="004D30C2">
          <w:rPr>
            <w:sz w:val="16"/>
            <w:szCs w:val="16"/>
          </w:rPr>
          <w:noBreakHyphen/>
          <w:t>PvB_B1</w:t>
        </w:r>
        <w:r w:rsidR="004D30C2">
          <w:rPr>
            <w:sz w:val="16"/>
            <w:szCs w:val="16"/>
          </w:rPr>
          <w:noBreakHyphen/>
          <w:t>K1_1V1</w:t>
        </w:r>
        <w:r w:rsidR="004D30C2">
          <w:rPr>
            <w:sz w:val="16"/>
            <w:szCs w:val="16"/>
          </w:rPr>
          <w:tab/>
        </w:r>
        <w:r w:rsidR="004D30C2">
          <w:rPr>
            <w:bCs/>
            <w:sz w:val="16"/>
            <w:szCs w:val="16"/>
          </w:rPr>
          <w:fldChar w:fldCharType="begin"/>
        </w:r>
        <w:r w:rsidR="004D30C2">
          <w:rPr>
            <w:bCs/>
            <w:sz w:val="16"/>
            <w:szCs w:val="16"/>
          </w:rPr>
          <w:instrText>PAGE</w:instrText>
        </w:r>
        <w:r w:rsidR="004D30C2">
          <w:rPr>
            <w:bCs/>
            <w:sz w:val="16"/>
            <w:szCs w:val="16"/>
          </w:rPr>
          <w:fldChar w:fldCharType="separate"/>
        </w:r>
        <w:r w:rsidR="005E5DD3">
          <w:rPr>
            <w:bCs/>
            <w:noProof/>
            <w:sz w:val="16"/>
            <w:szCs w:val="16"/>
          </w:rPr>
          <w:t>5</w:t>
        </w:r>
        <w:r w:rsidR="004D30C2">
          <w:rPr>
            <w:bCs/>
            <w:sz w:val="16"/>
            <w:szCs w:val="16"/>
          </w:rPr>
          <w:fldChar w:fldCharType="end"/>
        </w:r>
        <w:r w:rsidR="004D30C2">
          <w:rPr>
            <w:sz w:val="16"/>
            <w:szCs w:val="16"/>
          </w:rPr>
          <w:t>/</w:t>
        </w:r>
        <w:r w:rsidR="004D30C2">
          <w:rPr>
            <w:bCs/>
            <w:sz w:val="16"/>
            <w:szCs w:val="16"/>
          </w:rPr>
          <w:fldChar w:fldCharType="begin"/>
        </w:r>
        <w:r w:rsidR="004D30C2">
          <w:rPr>
            <w:bCs/>
            <w:sz w:val="16"/>
            <w:szCs w:val="16"/>
          </w:rPr>
          <w:instrText>NUMPAGES</w:instrText>
        </w:r>
        <w:r w:rsidR="004D30C2">
          <w:rPr>
            <w:bCs/>
            <w:sz w:val="16"/>
            <w:szCs w:val="16"/>
          </w:rPr>
          <w:fldChar w:fldCharType="separate"/>
        </w:r>
        <w:r w:rsidR="005E5DD3">
          <w:rPr>
            <w:bCs/>
            <w:noProof/>
            <w:sz w:val="16"/>
            <w:szCs w:val="16"/>
          </w:rPr>
          <w:t>5</w:t>
        </w:r>
        <w:r w:rsidR="004D30C2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A530BD" w:rsidRDefault="003E69F1" w14:paraId="423EB905" w14:textId="77777777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4CA7B641" wp14:editId="5907C0D7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CD76EA" w:rsidR="003E69F1" w:rsidP="003E69F1" w:rsidRDefault="003E69F1" w14:paraId="0D0205B1" w14:textId="77777777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\h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733C1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01B0F578">
            <v:shapetype id="_x0000_t202" coordsize="21600,21600" o:spt="202" path="m,l,21600r21600,l21600,xe" w14:anchorId="4CA7B641">
              <v:stroke joinstyle="miter"/>
              <v:path gradientshapeok="t" o:connecttype="rect"/>
            </v:shapetype>
            <v:shape id="Text Box 8" style="position:absolute;margin-left:78.6pt;margin-top:-26.8pt;width:129.8pt;height:19.2pt;rotation:-90;z-index:25166643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">
              <v:textbox>
                <w:txbxContent>
                  <w:p w:rsidRPr="00CD76EA" w:rsidR="003E69F1" w:rsidP="003E69F1" w:rsidRDefault="003E69F1" w14:paraId="2B0FB755" w14:textId="77777777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\h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733C1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C6CF6" w:rsidP="008A2B7E" w:rsidRDefault="006C6CF6" w14:paraId="709B0AE8" w14:textId="77777777">
      <w:pPr>
        <w:spacing w:after="0" w:line="240" w:lineRule="auto"/>
      </w:pPr>
      <w:r>
        <w:separator/>
      </w:r>
    </w:p>
  </w:footnote>
  <w:footnote w:type="continuationSeparator" w:id="0">
    <w:p w:rsidR="006C6CF6" w:rsidP="008A2B7E" w:rsidRDefault="006C6CF6" w14:paraId="6402AA9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Pr="00D26EEF" w:rsidR="00B11207" w:rsidP="00D26EEF" w:rsidRDefault="00D26EEF" w14:paraId="4EA08CB6" w14:textId="77777777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8480" behindDoc="0" locked="0" layoutInCell="1" allowOverlap="1" wp14:anchorId="612BE1A8" wp14:editId="6B7CCF7B">
          <wp:simplePos x="0" y="0"/>
          <wp:positionH relativeFrom="margin">
            <wp:posOffset>3533775</wp:posOffset>
          </wp:positionH>
          <wp:positionV relativeFrom="paragraph">
            <wp:posOffset>-105410</wp:posOffset>
          </wp:positionV>
          <wp:extent cx="2211070" cy="371475"/>
          <wp:effectExtent l="0" t="0" r="0" b="9525"/>
          <wp:wrapNone/>
          <wp:docPr id="13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F0C59"/>
    <w:multiLevelType w:val="multilevel"/>
    <w:tmpl w:val="E72A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386B30CD"/>
    <w:multiLevelType w:val="hybridMultilevel"/>
    <w:tmpl w:val="7200FC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A4AF7"/>
    <w:multiLevelType w:val="multilevel"/>
    <w:tmpl w:val="78EC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541C6B82"/>
    <w:multiLevelType w:val="multilevel"/>
    <w:tmpl w:val="6250E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5A106E3E"/>
    <w:multiLevelType w:val="multilevel"/>
    <w:tmpl w:val="03E0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5DE31772"/>
    <w:multiLevelType w:val="hybridMultilevel"/>
    <w:tmpl w:val="41C6BBBC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57126696">
    <w:abstractNumId w:val="1"/>
  </w:num>
  <w:num w:numId="2" w16cid:durableId="1520386793">
    <w:abstractNumId w:val="5"/>
  </w:num>
  <w:num w:numId="3" w16cid:durableId="1612934286">
    <w:abstractNumId w:val="3"/>
  </w:num>
  <w:num w:numId="4" w16cid:durableId="192231802">
    <w:abstractNumId w:val="4"/>
  </w:num>
  <w:num w:numId="5" w16cid:durableId="1324971276">
    <w:abstractNumId w:val="2"/>
  </w:num>
  <w:num w:numId="6" w16cid:durableId="180014335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C1A"/>
    <w:rsid w:val="000162B6"/>
    <w:rsid w:val="000170CE"/>
    <w:rsid w:val="00017150"/>
    <w:rsid w:val="0004495B"/>
    <w:rsid w:val="000534B2"/>
    <w:rsid w:val="00054F7C"/>
    <w:rsid w:val="000A472E"/>
    <w:rsid w:val="000F6B51"/>
    <w:rsid w:val="001025E2"/>
    <w:rsid w:val="0010454A"/>
    <w:rsid w:val="0010588C"/>
    <w:rsid w:val="0012351B"/>
    <w:rsid w:val="00132794"/>
    <w:rsid w:val="001502A4"/>
    <w:rsid w:val="0015692D"/>
    <w:rsid w:val="00190D7C"/>
    <w:rsid w:val="001A0649"/>
    <w:rsid w:val="001A79BC"/>
    <w:rsid w:val="001C5E44"/>
    <w:rsid w:val="001E45D8"/>
    <w:rsid w:val="002353E5"/>
    <w:rsid w:val="00254F5F"/>
    <w:rsid w:val="00273F2A"/>
    <w:rsid w:val="00287F7B"/>
    <w:rsid w:val="002C6CA9"/>
    <w:rsid w:val="00340FF3"/>
    <w:rsid w:val="003650D6"/>
    <w:rsid w:val="0038155D"/>
    <w:rsid w:val="00382452"/>
    <w:rsid w:val="003A2EE7"/>
    <w:rsid w:val="003D0335"/>
    <w:rsid w:val="003D74EA"/>
    <w:rsid w:val="003E1D29"/>
    <w:rsid w:val="003E69F1"/>
    <w:rsid w:val="00400A36"/>
    <w:rsid w:val="00436361"/>
    <w:rsid w:val="004363E0"/>
    <w:rsid w:val="00441189"/>
    <w:rsid w:val="00453A11"/>
    <w:rsid w:val="004553E4"/>
    <w:rsid w:val="00464DA2"/>
    <w:rsid w:val="0046597C"/>
    <w:rsid w:val="004669F7"/>
    <w:rsid w:val="00467C2A"/>
    <w:rsid w:val="00491D11"/>
    <w:rsid w:val="004D30C2"/>
    <w:rsid w:val="004E1BED"/>
    <w:rsid w:val="00504987"/>
    <w:rsid w:val="00505A36"/>
    <w:rsid w:val="00530F5B"/>
    <w:rsid w:val="005356E8"/>
    <w:rsid w:val="00577C71"/>
    <w:rsid w:val="0058383B"/>
    <w:rsid w:val="00583F1D"/>
    <w:rsid w:val="005A66D9"/>
    <w:rsid w:val="005D0910"/>
    <w:rsid w:val="005E5DD3"/>
    <w:rsid w:val="005E6BC4"/>
    <w:rsid w:val="006351D7"/>
    <w:rsid w:val="006642D3"/>
    <w:rsid w:val="00664B01"/>
    <w:rsid w:val="0067567A"/>
    <w:rsid w:val="006924DE"/>
    <w:rsid w:val="0069447D"/>
    <w:rsid w:val="006A4AEB"/>
    <w:rsid w:val="006C6CF6"/>
    <w:rsid w:val="006D0CA4"/>
    <w:rsid w:val="006F365B"/>
    <w:rsid w:val="00704456"/>
    <w:rsid w:val="00707C96"/>
    <w:rsid w:val="0071476C"/>
    <w:rsid w:val="00717A9F"/>
    <w:rsid w:val="00733C1A"/>
    <w:rsid w:val="007408C1"/>
    <w:rsid w:val="00741E0E"/>
    <w:rsid w:val="00762817"/>
    <w:rsid w:val="0076561E"/>
    <w:rsid w:val="007657B8"/>
    <w:rsid w:val="00767FF1"/>
    <w:rsid w:val="007739E7"/>
    <w:rsid w:val="007C1CE4"/>
    <w:rsid w:val="007F4FA8"/>
    <w:rsid w:val="007F7C33"/>
    <w:rsid w:val="008478EC"/>
    <w:rsid w:val="0085287A"/>
    <w:rsid w:val="00852F4C"/>
    <w:rsid w:val="00887BB0"/>
    <w:rsid w:val="00896809"/>
    <w:rsid w:val="008A2B7E"/>
    <w:rsid w:val="008A796A"/>
    <w:rsid w:val="008C1E21"/>
    <w:rsid w:val="008D71BC"/>
    <w:rsid w:val="008E5674"/>
    <w:rsid w:val="009059A5"/>
    <w:rsid w:val="00907F82"/>
    <w:rsid w:val="00920E32"/>
    <w:rsid w:val="00925984"/>
    <w:rsid w:val="00931345"/>
    <w:rsid w:val="0093389B"/>
    <w:rsid w:val="009500EE"/>
    <w:rsid w:val="00957061"/>
    <w:rsid w:val="009737B0"/>
    <w:rsid w:val="00975127"/>
    <w:rsid w:val="009877AD"/>
    <w:rsid w:val="00993266"/>
    <w:rsid w:val="00996DDF"/>
    <w:rsid w:val="009B011E"/>
    <w:rsid w:val="009E553C"/>
    <w:rsid w:val="009F41A2"/>
    <w:rsid w:val="00A12187"/>
    <w:rsid w:val="00A342D6"/>
    <w:rsid w:val="00A50A4E"/>
    <w:rsid w:val="00A530BD"/>
    <w:rsid w:val="00A92DFF"/>
    <w:rsid w:val="00A96680"/>
    <w:rsid w:val="00AB1B51"/>
    <w:rsid w:val="00AB6831"/>
    <w:rsid w:val="00AC0040"/>
    <w:rsid w:val="00AD01ED"/>
    <w:rsid w:val="00AD0A54"/>
    <w:rsid w:val="00AE23A0"/>
    <w:rsid w:val="00AE35A7"/>
    <w:rsid w:val="00AF55D5"/>
    <w:rsid w:val="00B11207"/>
    <w:rsid w:val="00B202A4"/>
    <w:rsid w:val="00B66F9E"/>
    <w:rsid w:val="00B843E3"/>
    <w:rsid w:val="00B856CC"/>
    <w:rsid w:val="00BA3CC7"/>
    <w:rsid w:val="00BB5D6D"/>
    <w:rsid w:val="00C11737"/>
    <w:rsid w:val="00C23772"/>
    <w:rsid w:val="00C27281"/>
    <w:rsid w:val="00C54405"/>
    <w:rsid w:val="00C6710D"/>
    <w:rsid w:val="00C73B29"/>
    <w:rsid w:val="00C76729"/>
    <w:rsid w:val="00C82853"/>
    <w:rsid w:val="00C852B8"/>
    <w:rsid w:val="00CA7080"/>
    <w:rsid w:val="00CB2DD8"/>
    <w:rsid w:val="00CD31D4"/>
    <w:rsid w:val="00CD76EA"/>
    <w:rsid w:val="00D245AA"/>
    <w:rsid w:val="00D26EEF"/>
    <w:rsid w:val="00D377F6"/>
    <w:rsid w:val="00D73541"/>
    <w:rsid w:val="00D84A64"/>
    <w:rsid w:val="00DB2E3B"/>
    <w:rsid w:val="00DC10FC"/>
    <w:rsid w:val="00DC2182"/>
    <w:rsid w:val="00DD4794"/>
    <w:rsid w:val="00DF4D03"/>
    <w:rsid w:val="00E0464C"/>
    <w:rsid w:val="00E13067"/>
    <w:rsid w:val="00E60B5D"/>
    <w:rsid w:val="00E72841"/>
    <w:rsid w:val="00E7326A"/>
    <w:rsid w:val="00E84A1F"/>
    <w:rsid w:val="00E97244"/>
    <w:rsid w:val="00EA0647"/>
    <w:rsid w:val="00EB12ED"/>
    <w:rsid w:val="00EB4092"/>
    <w:rsid w:val="00EC7DE3"/>
    <w:rsid w:val="00ED3604"/>
    <w:rsid w:val="00EE4CD5"/>
    <w:rsid w:val="00F327F6"/>
    <w:rsid w:val="00F514E7"/>
    <w:rsid w:val="00F563D2"/>
    <w:rsid w:val="00F66167"/>
    <w:rsid w:val="00F83235"/>
    <w:rsid w:val="00F9081C"/>
    <w:rsid w:val="00F9359B"/>
    <w:rsid w:val="00FA340A"/>
    <w:rsid w:val="00FD0C51"/>
    <w:rsid w:val="00FD107C"/>
    <w:rsid w:val="00FE7780"/>
    <w:rsid w:val="143D5D53"/>
    <w:rsid w:val="594107B4"/>
    <w:rsid w:val="5E032A33"/>
    <w:rsid w:val="7B48F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883B"/>
  <w15:chartTrackingRefBased/>
  <w15:docId w15:val="{D1E84A9A-F2E9-4820-A151-4738BCF2F0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162B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andaardalinea-lettertype" w:default="1">
    <w:name w:val="Default Paragraph Font"/>
    <w:uiPriority w:val="1"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elChar" w:customStyle="1">
    <w:name w:val="Titel Char"/>
    <w:basedOn w:val="Standaardalinea-lettertype"/>
    <w:link w:val="Titel"/>
    <w:uiPriority w:val="10"/>
    <w:rsid w:val="008A2B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OndertitelChar" w:customStyle="1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8A2B7E"/>
  </w:style>
  <w:style w:type="character" w:styleId="Kop1Char" w:customStyle="1">
    <w:name w:val="Kop 1 Char"/>
    <w:basedOn w:val="Standaardalinea-lettertype"/>
    <w:link w:val="Kop1"/>
    <w:uiPriority w:val="9"/>
    <w:rsid w:val="008A2B7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styleId="Header1inhoudsopave" w:customStyle="1">
    <w:name w:val="Header 1 (inhoudsopave)"/>
    <w:basedOn w:val="Geenafstand"/>
    <w:next w:val="Standaard"/>
    <w:link w:val="Header1inhoudsopaveChar"/>
    <w:qFormat/>
    <w:rsid w:val="008A2B7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Kop2Char" w:customStyle="1">
    <w:name w:val="Kop 2 Char"/>
    <w:basedOn w:val="Standaardalinea-lettertype"/>
    <w:link w:val="Kop2"/>
    <w:uiPriority w:val="9"/>
    <w:rsid w:val="00E7326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er1inhoudsopaveChar" w:customStyle="1">
    <w:name w:val="Header 1 (inhoudsopave) Char"/>
    <w:basedOn w:val="Kop1Char"/>
    <w:link w:val="Header1inhoudsopave"/>
    <w:rsid w:val="008A2B7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Kop3Char" w:customStyle="1">
    <w:name w:val="Kop 3 Char"/>
    <w:basedOn w:val="Standaardalinea-lettertype"/>
    <w:link w:val="Kop3"/>
    <w:uiPriority w:val="9"/>
    <w:rsid w:val="000162B6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Lijstmetafbeeldingen">
    <w:name w:val="table of figures"/>
    <w:basedOn w:val="Standaard"/>
    <w:next w:val="Standaard"/>
    <w:uiPriority w:val="99"/>
    <w:unhideWhenUsed/>
    <w:rsid w:val="00CA7080"/>
    <w:pPr>
      <w:spacing w:after="0"/>
    </w:pPr>
  </w:style>
  <w:style w:type="paragraph" w:styleId="Bijschrift">
    <w:name w:val="caption"/>
    <w:basedOn w:val="Standaard"/>
    <w:next w:val="Standaard"/>
    <w:uiPriority w:val="35"/>
    <w:unhideWhenUsed/>
    <w:qFormat/>
    <w:rsid w:val="009570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jsttabel4">
    <w:name w:val="List Table 4"/>
    <w:basedOn w:val="Standaardtabel"/>
    <w:uiPriority w:val="49"/>
    <w:rsid w:val="006A4AEB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PLinfo" w:customStyle="1">
    <w:name w:val="SPL_info"/>
    <w:basedOn w:val="Standaard"/>
    <w:link w:val="SPLinfoChar"/>
    <w:qFormat/>
    <w:rsid w:val="00D26EEF"/>
    <w:rPr>
      <w:i/>
    </w:rPr>
  </w:style>
  <w:style w:type="character" w:styleId="SPLinfoChar" w:customStyle="1">
    <w:name w:val="SPL_info Char"/>
    <w:basedOn w:val="Standaardalinea-lettertype"/>
    <w:link w:val="SPLinfo"/>
    <w:rsid w:val="00D26EEF"/>
    <w:rPr>
      <w:i/>
    </w:rPr>
  </w:style>
  <w:style w:type="paragraph" w:styleId="Lijstalinea">
    <w:name w:val="List Paragraph"/>
    <w:basedOn w:val="Standaard"/>
    <w:uiPriority w:val="34"/>
    <w:qFormat/>
    <w:rsid w:val="008E5674"/>
    <w:pPr>
      <w:spacing w:after="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9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glossaryDocument" Target="glossary/document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oter" Target="footer3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2_PP_Project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BA8B853B9AF4191B3E608CD03D4937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8D42D9-1697-413E-9A23-6A40446BB5F4}"/>
      </w:docPartPr>
      <w:docPartBody>
        <w:p xmlns:wp14="http://schemas.microsoft.com/office/word/2010/wordml" w:rsidR="00CA5EAF" w:rsidRDefault="00400A36" w14:paraId="4C3E277F" wp14:textId="77777777">
          <w:pPr>
            <w:pStyle w:val="8BA8B853B9AF4191B3E608CD03D4937C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86BD7D69A15B4761A0103071CBFFF6E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DE2A32-9DF7-4A05-AEEE-07752C1DB390}"/>
      </w:docPartPr>
      <w:docPartBody>
        <w:p xmlns:wp14="http://schemas.microsoft.com/office/word/2010/wordml" w:rsidR="00CA5EAF" w:rsidRDefault="00400A36" w14:paraId="4F14D7C8" wp14:textId="77777777">
          <w:pPr>
            <w:pStyle w:val="86BD7D69A15B4761A0103071CBFFF6E7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E4EF777107AE493FB3EAA03110B816F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501F86-5382-408E-9B18-FBCFDB931BB4}"/>
      </w:docPartPr>
      <w:docPartBody>
        <w:p xmlns:wp14="http://schemas.microsoft.com/office/word/2010/wordml" w:rsidR="00CA5EAF" w:rsidRDefault="00400A36" w14:paraId="5362E849" wp14:textId="77777777">
          <w:pPr>
            <w:pStyle w:val="E4EF777107AE493FB3EAA03110B816F8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C47AE688DC794FF891F04A29D7A2821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AEC67CC-1AB0-4A56-96EA-8D947DBD15D8}"/>
      </w:docPartPr>
      <w:docPartBody>
        <w:p xmlns:wp14="http://schemas.microsoft.com/office/word/2010/wordml" w:rsidR="00CA5EAF" w:rsidRDefault="00400A36" w14:paraId="5B951852" wp14:textId="77777777">
          <w:pPr>
            <w:pStyle w:val="C47AE688DC794FF891F04A29D7A2821E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DE20BF6DEF6E4E89B1B89DE18473126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2CF074-8F78-4452-A1EE-3920ECB137B9}"/>
      </w:docPartPr>
      <w:docPartBody>
        <w:p xmlns:wp14="http://schemas.microsoft.com/office/word/2010/wordml" w:rsidR="00CA5EAF" w:rsidP="00400A36" w:rsidRDefault="00400A36" w14:paraId="2946BB5D" wp14:textId="77777777">
          <w:pPr>
            <w:pStyle w:val="DE20BF6DEF6E4E89B1B89DE18473126E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A36"/>
    <w:rsid w:val="000A472E"/>
    <w:rsid w:val="00400A36"/>
    <w:rsid w:val="00773C85"/>
    <w:rsid w:val="00B758B3"/>
    <w:rsid w:val="00B856CC"/>
    <w:rsid w:val="00CA5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400A36"/>
    <w:rPr>
      <w:color w:val="808080"/>
    </w:rPr>
  </w:style>
  <w:style w:type="paragraph" w:customStyle="1" w:styleId="8BA8B853B9AF4191B3E608CD03D4937C">
    <w:name w:val="8BA8B853B9AF4191B3E608CD03D4937C"/>
  </w:style>
  <w:style w:type="paragraph" w:customStyle="1" w:styleId="86BD7D69A15B4761A0103071CBFFF6E7">
    <w:name w:val="86BD7D69A15B4761A0103071CBFFF6E7"/>
  </w:style>
  <w:style w:type="paragraph" w:customStyle="1" w:styleId="E4EF777107AE493FB3EAA03110B816F8">
    <w:name w:val="E4EF777107AE493FB3EAA03110B816F8"/>
  </w:style>
  <w:style w:type="paragraph" w:customStyle="1" w:styleId="C47AE688DC794FF891F04A29D7A2821E">
    <w:name w:val="C47AE688DC794FF891F04A29D7A2821E"/>
  </w:style>
  <w:style w:type="paragraph" w:customStyle="1" w:styleId="DE20BF6DEF6E4E89B1B89DE18473126E">
    <w:name w:val="DE20BF6DEF6E4E89B1B89DE18473126E"/>
    <w:rsid w:val="00400A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33" ma:contentTypeDescription="Een nieuw document maken." ma:contentTypeScope="" ma:versionID="35d65af7ea38a1615b91ec5952cc4468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8cada95f8b013b973f44075de95c20aa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Afbeeldingtags" ma:readOnly="false" ma:fieldId="{5cf76f15-5ced-4ddc-b409-7134ff3c332f}" ma:taxonomyMulti="true" ma:sspId="1472ad14-77df-4692-a288-73e31adbe9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31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lcf76f155ced4ddcb4097134ff3c332f xmlns="b7e4e9fd-5e36-4299-889f-f6136aff670e">
      <Terms xmlns="http://schemas.microsoft.com/office/infopath/2007/PartnerControls"/>
    </lcf76f155ced4ddcb4097134ff3c332f>
    <_ip_UnifiedCompliancePolicyProperties xmlns="http://schemas.microsoft.com/sharepoint/v3" xsi:nil="true"/>
    <Cohort xmlns="b7e4e9fd-5e36-4299-889f-f6136aff670e" xsi:nil="true"/>
    <TaxCatchAll xmlns="fbafb59e-d651-4668-8e65-f7f85ceca18b" xsi:nil="true"/>
  </documentManagement>
</p:properties>
</file>

<file path=customXml/itemProps1.xml><?xml version="1.0" encoding="utf-8"?>
<ds:datastoreItem xmlns:ds="http://schemas.openxmlformats.org/officeDocument/2006/customXml" ds:itemID="{D2A7AB2B-814B-40F6-AEC1-EBA634D4D6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056966-AB3F-4EC4-B068-F77E4D804D4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26A801-F9B6-4CC3-B424-63B0B431BCCF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B1-K1-W2_PP_Project Plan.dotx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Irma Koerhuis</dc:creator>
  <keywords/>
  <dc:description/>
  <lastModifiedBy>Sven Metselaars</lastModifiedBy>
  <revision>24</revision>
  <lastPrinted>2018-09-01T10:46:00.0000000Z</lastPrinted>
  <dcterms:created xsi:type="dcterms:W3CDTF">2025-05-14T09:45:00.0000000Z</dcterms:created>
  <dcterms:modified xsi:type="dcterms:W3CDTF">2025-06-17T10:05:39.3473961Z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  <property fmtid="{D5CDD505-2E9C-101B-9397-08002B2CF9AE}" pid="3" name="MediaServiceImageTags">
    <vt:lpwstr/>
  </property>
  <property fmtid="{D5CDD505-2E9C-101B-9397-08002B2CF9AE}" pid="4" name="Tags">
    <vt:lpwstr/>
  </property>
</Properties>
</file>